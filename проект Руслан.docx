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[11.05, 09:43] Даша: Доброе утро, Руслан.</w:t>
      </w:r>
    </w:p>
    <w:p>
      <w:pPr>
        <w:rPr>
          <w:sz w:val="22"/>
        </w:rPr>
      </w:pPr>
      <w:r>
        <w:rPr>
          <w:sz w:val="22"/>
        </w:rPr>
        <w:t>Я человек добрый и зла ни на кого не держу.</w:t>
      </w:r>
    </w:p>
    <w:p>
      <w:pPr>
        <w:rPr>
          <w:sz w:val="22"/>
        </w:rPr>
      </w:pPr>
      <w:r>
        <w:rPr>
          <w:sz w:val="22"/>
        </w:rPr>
        <w:t xml:space="preserve">Но у меня есть свои принципы и убеждения. </w:t>
      </w:r>
    </w:p>
    <w:p>
      <w:pPr>
        <w:rPr>
          <w:sz w:val="22"/>
        </w:rPr>
      </w:pPr>
      <w:r>
        <w:rPr>
          <w:sz w:val="22"/>
        </w:rPr>
        <w:t>Я считаю, что мужчина только тот, кто держит свое слово при любых обстоятельствах. На кого можно положиться, даже когда весь мир рушится.</w:t>
      </w:r>
    </w:p>
    <w:p>
      <w:pPr>
        <w:rPr>
          <w:sz w:val="22"/>
        </w:rPr>
      </w:pPr>
      <w:r>
        <w:rPr>
          <w:sz w:val="22"/>
        </w:rPr>
        <w:t xml:space="preserve">Я ненавижу балоболов. Лучше не обещать и ничего не говорить, чем обманывать. Это самое низкое, что может сделать мужчина. </w:t>
      </w:r>
    </w:p>
    <w:p>
      <w:pPr>
        <w:rPr>
          <w:sz w:val="22"/>
        </w:rPr>
      </w:pPr>
      <w:r>
        <w:rPr>
          <w:sz w:val="22"/>
        </w:rPr>
        <w:t>Я ненавижу ложь. Для меня это предательство!</w:t>
      </w:r>
    </w:p>
    <w:p>
      <w:pPr>
        <w:rPr>
          <w:sz w:val="22"/>
        </w:rPr>
      </w:pPr>
      <w:r>
        <w:rPr>
          <w:sz w:val="22"/>
        </w:rPr>
        <w:t>[11.05, 09:47] Даша: Поэтому возобновление нашего общения возможно только в том случае, если ты сдержишь свои обещания.</w:t>
      </w:r>
    </w:p>
    <w:p>
      <w:pPr>
        <w:rPr>
          <w:sz w:val="22"/>
        </w:rPr>
      </w:pPr>
      <w:r>
        <w:rPr>
          <w:sz w:val="22"/>
        </w:rPr>
        <w:t xml:space="preserve">Нет, я не меркантильная сука. </w:t>
      </w:r>
    </w:p>
    <w:p>
      <w:pPr>
        <w:rPr>
          <w:sz w:val="22"/>
        </w:rPr>
      </w:pPr>
      <w:r>
        <w:rPr>
          <w:sz w:val="22"/>
        </w:rPr>
        <w:t xml:space="preserve">А потому что я считаю, что слово мужчины выше всех принципов. </w:t>
      </w:r>
    </w:p>
    <w:p>
      <w:pPr>
        <w:rPr>
          <w:sz w:val="22"/>
        </w:rPr>
      </w:pPr>
      <w:r>
        <w:rPr>
          <w:sz w:val="22"/>
        </w:rPr>
        <w:t>Если ему дорог человек- он не станет вертеться, как уж на сковородке. А делает все от чистого сердца.</w:t>
      </w:r>
    </w:p>
    <w:p>
      <w:pPr>
        <w:rPr>
          <w:sz w:val="22"/>
        </w:rPr>
      </w:pPr>
      <w:r>
        <w:rPr>
          <w:sz w:val="22"/>
        </w:rPr>
        <w:t>Это просто человечно!</w:t>
      </w:r>
    </w:p>
    <w:p>
      <w:pPr>
        <w:rPr>
          <w:sz w:val="22"/>
        </w:rPr>
      </w:pPr>
      <w:r>
        <w:rPr>
          <w:sz w:val="22"/>
        </w:rPr>
        <w:t>[19.05, 14:20] Руслан: Привет,Дашулик, можешь напомнить что я тебе обещал , я подправлюсь куплю.</w:t>
      </w:r>
    </w:p>
    <w:p>
      <w:pPr>
        <w:rPr>
          <w:sz w:val="22"/>
        </w:rPr>
      </w:pPr>
      <w:r>
        <w:rPr>
          <w:sz w:val="22"/>
        </w:rPr>
        <w:t>[19.05, 18:17] Даша: Привет, Руслан. Странно, что ты не помнишь, что обещаешь…</w:t>
      </w:r>
    </w:p>
    <w:p>
      <w:pPr>
        <w:rPr>
          <w:sz w:val="22"/>
        </w:rPr>
      </w:pPr>
      <w:r>
        <w:rPr>
          <w:sz w:val="22"/>
        </w:rPr>
        <w:t xml:space="preserve">Я вот старше тебя, но провалами в памяти не страдаю. </w:t>
      </w:r>
    </w:p>
    <w:p>
      <w:pPr>
        <w:rPr>
          <w:sz w:val="22"/>
        </w:rPr>
      </w:pPr>
      <w:r>
        <w:rPr>
          <w:sz w:val="22"/>
        </w:rPr>
        <w:t>Ты говорил, что на 8 марта подаришь фотоэпилятор ( я не просила), но ты сказал, я сделаю!!!!</w:t>
      </w:r>
    </w:p>
    <w:p>
      <w:pPr>
        <w:rPr>
          <w:sz w:val="22"/>
        </w:rPr>
      </w:pPr>
      <w:r>
        <w:rPr>
          <w:sz w:val="22"/>
        </w:rPr>
        <w:t>Мужик сказал-мужик НЕ сделал.</w:t>
      </w:r>
    </w:p>
    <w:p>
      <w:pPr>
        <w:rPr>
          <w:sz w:val="22"/>
        </w:rPr>
      </w:pPr>
      <w:r>
        <w:rPr>
          <w:sz w:val="22"/>
        </w:rPr>
        <w:t>И на день рождения ты просто в грудь себя бил и говорил, что ты столько времени потратил на изучение параметров посудомойки. Что кто, если не ты!!!!!!! Ведь бабы нихрена не соображают!</w:t>
      </w:r>
    </w:p>
    <w:p>
      <w:pPr>
        <w:rPr>
          <w:sz w:val="22"/>
        </w:rPr>
      </w:pPr>
      <w:r>
        <w:rPr>
          <w:sz w:val="22"/>
        </w:rPr>
        <w:t>Ну да, ты прав. Только бабы не соображают, а мужики не отвечают за свои слова.</w:t>
      </w:r>
    </w:p>
    <w:p>
      <w:pPr>
        <w:rPr>
          <w:sz w:val="22"/>
        </w:rPr>
      </w:pPr>
      <w:r>
        <w:rPr>
          <w:sz w:val="22"/>
        </w:rPr>
        <w:t>[20.05, 16:39] Руслан: Привет,Дашулик, ты прекрасно понимаешь почему я это не сделал ты меня очень сильно обидела, плюс наше с тобой общение деградировало и ты сама меня кинула в чс когда у меня были проблемы и сейчас по здоровью и как ты думаешь , я ощущаю себя оплеванным и мне очень обидно что со мной так поступили.</w:t>
      </w:r>
    </w:p>
    <w:p>
      <w:pPr>
        <w:rPr>
          <w:sz w:val="22"/>
        </w:rPr>
      </w:pPr>
      <w:r>
        <w:rPr>
          <w:sz w:val="22"/>
        </w:rPr>
        <w:t>[20.05, 16:43] Даша: 1. Я не понимаю.</w:t>
      </w:r>
    </w:p>
    <w:p>
      <w:pPr>
        <w:rPr>
          <w:sz w:val="22"/>
        </w:rPr>
      </w:pPr>
      <w:r>
        <w:rPr>
          <w:sz w:val="22"/>
        </w:rPr>
        <w:t>2. ⁠не хотел- не общайся. Я не принуждаю</w:t>
      </w:r>
    </w:p>
    <w:p>
      <w:pPr>
        <w:rPr>
          <w:sz w:val="22"/>
        </w:rPr>
      </w:pPr>
      <w:r>
        <w:rPr>
          <w:sz w:val="22"/>
        </w:rPr>
        <w:t xml:space="preserve">3. ⁠ты приходишь только тогда, когда тебе плохо. </w:t>
      </w:r>
    </w:p>
    <w:p>
      <w:pPr>
        <w:rPr>
          <w:sz w:val="22"/>
        </w:rPr>
      </w:pPr>
      <w:r>
        <w:rPr>
          <w:sz w:val="22"/>
        </w:rPr>
        <w:t>4. ⁠у меня был очень сложный год. И без поддержки чужие сопли я выслушиыать не готова. На мой взгляд все должно быть взаимно.</w:t>
      </w:r>
    </w:p>
    <w:p>
      <w:pPr>
        <w:rPr>
          <w:sz w:val="22"/>
        </w:rPr>
      </w:pPr>
      <w:r>
        <w:rPr>
          <w:sz w:val="22"/>
        </w:rPr>
        <w:t>5. ⁠ты хочешь поныть-я тебя выслушаю. Мне нужна поддержка- ты ее тоже оказываешь.</w:t>
      </w:r>
    </w:p>
    <w:p>
      <w:pPr>
        <w:rPr>
          <w:sz w:val="22"/>
        </w:rPr>
      </w:pPr>
      <w:r>
        <w:rPr>
          <w:sz w:val="22"/>
        </w:rPr>
        <w:t>6. ⁠оплеванной из этой ситуации вышла я. Я приняла твою позицию и твой выбор</w:t>
      </w:r>
    </w:p>
    <w:p>
      <w:pPr>
        <w:rPr>
          <w:sz w:val="22"/>
        </w:rPr>
      </w:pPr>
      <w:r>
        <w:rPr>
          <w:sz w:val="22"/>
        </w:rPr>
        <w:t xml:space="preserve">[20.05, 16:44] Даша: Ты хотел меня учить/проучить? Это не ко мне. </w:t>
      </w:r>
    </w:p>
    <w:p>
      <w:pPr>
        <w:rPr>
          <w:sz w:val="22"/>
        </w:rPr>
      </w:pPr>
      <w:r>
        <w:rPr>
          <w:sz w:val="22"/>
        </w:rPr>
        <w:t>Меня жизнь так учит, что мужики меня унижать точно не будут</w:t>
      </w:r>
    </w:p>
    <w:p>
      <w:pPr>
        <w:rPr>
          <w:sz w:val="22"/>
        </w:rPr>
      </w:pPr>
      <w:r>
        <w:rPr>
          <w:sz w:val="22"/>
        </w:rPr>
        <w:t>[20.05, 16:46] Руслан: Ты же знаешь мне не нужен онлайн психолог, я к тебе испытыва симпатию и я к тебе привязался и мне сложно взять и не общаться</w:t>
      </w:r>
    </w:p>
    <w:p>
      <w:pPr>
        <w:rPr>
          <w:sz w:val="22"/>
        </w:rPr>
      </w:pPr>
      <w:r>
        <w:rPr>
          <w:sz w:val="22"/>
        </w:rPr>
        <w:t>[20.05, 16:47] Руслан: Не собирался</w:t>
      </w:r>
    </w:p>
    <w:p>
      <w:pPr>
        <w:rPr>
          <w:sz w:val="22"/>
        </w:rPr>
      </w:pPr>
      <w:r>
        <w:rPr>
          <w:sz w:val="22"/>
        </w:rPr>
        <w:t>[20.05, 16:47] Даша: А ты знаешь, что меня жизнь научила разочаровываться в мужчинах. И в сотый раз на эти грабли у меня нет желания наступать</w:t>
      </w:r>
    </w:p>
    <w:p>
      <w:pPr>
        <w:rPr>
          <w:sz w:val="22"/>
        </w:rPr>
      </w:pPr>
      <w:r>
        <w:rPr>
          <w:sz w:val="22"/>
        </w:rPr>
        <w:t>[20.05, 16:49] Руслан: Ну если один то нечего страшного шанс можно дать каждому если много раз то да стоит задуматься, а так откуда мне знать что у тебя доверие такое как у меня *осторожное*</w:t>
      </w:r>
    </w:p>
    <w:p>
      <w:pPr>
        <w:rPr>
          <w:sz w:val="22"/>
        </w:rPr>
      </w:pPr>
      <w:r>
        <w:rPr>
          <w:sz w:val="22"/>
        </w:rPr>
        <w:t>[20.05, 16:50] Даша: Короче, свое отношение к этой ситуации я озвучила</w:t>
      </w:r>
    </w:p>
    <w:p>
      <w:pPr>
        <w:rPr>
          <w:sz w:val="22"/>
        </w:rPr>
      </w:pPr>
      <w:r>
        <w:rPr>
          <w:sz w:val="22"/>
        </w:rPr>
        <w:t>[20.05, 16:51] Руслан: Я совершено с ней согласен</w:t>
      </w:r>
    </w:p>
    <w:p>
      <w:pPr>
        <w:rPr>
          <w:sz w:val="22"/>
        </w:rPr>
      </w:pPr>
      <w:r>
        <w:rPr>
          <w:sz w:val="22"/>
        </w:rPr>
        <w:t>[20.05, 16:51] Руслан: Есть шансы вернуть нашу дружбу на доверительной основе?</w:t>
      </w:r>
    </w:p>
    <w:p>
      <w:pPr>
        <w:rPr>
          <w:sz w:val="22"/>
        </w:rPr>
      </w:pPr>
      <w:r>
        <w:rPr>
          <w:sz w:val="22"/>
        </w:rPr>
        <w:t xml:space="preserve">[20.05, 16:54] Даша: Я же тебе сказала-мужчина держит слово. </w:t>
      </w:r>
    </w:p>
    <w:p>
      <w:pPr>
        <w:rPr>
          <w:sz w:val="22"/>
        </w:rPr>
      </w:pPr>
      <w:r>
        <w:rPr>
          <w:sz w:val="22"/>
        </w:rPr>
        <w:t>Я ни от кого ничего не жду. Но в своем кругу близких людей я не хочу видеть обманщиков.</w:t>
      </w:r>
    </w:p>
    <w:p>
      <w:pPr>
        <w:rPr>
          <w:sz w:val="22"/>
        </w:rPr>
      </w:pPr>
      <w:r>
        <w:rPr>
          <w:sz w:val="22"/>
        </w:rPr>
        <w:t>[20.05, 16:55] Руслан: Хорошо</w:t>
      </w:r>
    </w:p>
    <w:p>
      <w:pPr>
        <w:rPr>
          <w:sz w:val="22"/>
        </w:rPr>
      </w:pPr>
      <w:r>
        <w:rPr>
          <w:sz w:val="22"/>
        </w:rPr>
        <w:t>[20.05, 16:57] Руслан: Спасибо,Дашулик что считала и считаешь близким человеком😉</w:t>
      </w:r>
    </w:p>
    <w:p>
      <w:pPr>
        <w:rPr>
          <w:sz w:val="22"/>
        </w:rPr>
      </w:pPr>
      <w:r>
        <w:rPr>
          <w:sz w:val="22"/>
        </w:rPr>
        <w:t>[20.05, 16:58] Руслан: Скажи размеры  посудомойки</w:t>
      </w:r>
    </w:p>
    <w:p>
      <w:pPr>
        <w:rPr>
          <w:sz w:val="22"/>
        </w:rPr>
      </w:pPr>
      <w:r>
        <w:rPr>
          <w:sz w:val="22"/>
        </w:rPr>
        <w:t>[20.05, 16:58] Руслан: Какие нужны</w:t>
      </w:r>
    </w:p>
    <w:p>
      <w:pPr>
        <w:rPr>
          <w:sz w:val="22"/>
        </w:rPr>
      </w:pPr>
      <w:r>
        <w:rPr>
          <w:sz w:val="22"/>
        </w:rPr>
        <w:t>[20.05, 17:01] Даша: Руслан, что значит какик нужны?)</w:t>
      </w:r>
    </w:p>
    <w:p>
      <w:pPr>
        <w:rPr>
          <w:sz w:val="22"/>
        </w:rPr>
      </w:pPr>
      <w:r>
        <w:rPr>
          <w:sz w:val="22"/>
        </w:rPr>
        <w:t>Это же не товарные отношения)</w:t>
      </w:r>
    </w:p>
    <w:p>
      <w:pPr>
        <w:rPr>
          <w:sz w:val="22"/>
        </w:rPr>
      </w:pPr>
      <w:r>
        <w:rPr>
          <w:sz w:val="22"/>
        </w:rPr>
        <w:t xml:space="preserve">Тут вопрос ответственности и насколько человек держит слово. </w:t>
      </w:r>
    </w:p>
    <w:p>
      <w:pPr>
        <w:rPr>
          <w:sz w:val="22"/>
        </w:rPr>
      </w:pPr>
      <w:r>
        <w:rPr>
          <w:sz w:val="22"/>
        </w:rPr>
        <w:t xml:space="preserve">Я на тот момент тебе говорила. И говорила, что не разбираюсь в этом. </w:t>
      </w:r>
    </w:p>
    <w:p>
      <w:pPr>
        <w:rPr>
          <w:sz w:val="22"/>
        </w:rPr>
      </w:pPr>
      <w:r>
        <w:rPr>
          <w:sz w:val="22"/>
        </w:rPr>
        <w:t>И ты делал вид, что пытаешься понять и разобраться. А в итоге кинул мкня 1:1 с моими проблемами.</w:t>
      </w:r>
    </w:p>
    <w:p>
      <w:pPr>
        <w:rPr>
          <w:sz w:val="22"/>
        </w:rPr>
      </w:pPr>
      <w:r>
        <w:rPr>
          <w:sz w:val="22"/>
        </w:rPr>
        <w:t>[20.05, 17:01] Даша: Как истинный мужик 💪🏻</w:t>
      </w:r>
    </w:p>
    <w:p>
      <w:pPr>
        <w:rPr>
          <w:sz w:val="22"/>
        </w:rPr>
      </w:pPr>
      <w:r>
        <w:rPr>
          <w:sz w:val="22"/>
        </w:rPr>
        <w:t>[20.05, 17:05] Руслан: Ну размеры машинки у тебя встроенная же , и разбирался и понимал да я выдохся и сдался каждый человек ошибается, человек я отвественный меня просто если честно задело то то что ты подарила подруге цветы а мне на 23 даже шоколадку  или мармелад да я может и ребенок но мне было бы в 1000 приятнее потому что ты знала как этот праздник значим до меня.</w:t>
      </w:r>
    </w:p>
    <w:p>
      <w:pPr>
        <w:rPr>
          <w:sz w:val="22"/>
        </w:rPr>
      </w:pPr>
      <w:r>
        <w:rPr>
          <w:sz w:val="22"/>
        </w:rPr>
        <w:t>[20.05, 17:06] Руслан: Сфоткай тогда ее я  найду что у тебя за модель на крышке должна быть фирма</w:t>
      </w:r>
    </w:p>
    <w:p>
      <w:pPr>
        <w:rPr>
          <w:sz w:val="22"/>
        </w:rPr>
      </w:pPr>
      <w:r>
        <w:rPr>
          <w:sz w:val="22"/>
        </w:rPr>
        <w:t>[20.05, 17:08] Даша: Напиши вдрес озона в твоем районе и я обязательно сделаю презент)</w:t>
      </w:r>
    </w:p>
    <w:p>
      <w:pPr>
        <w:rPr>
          <w:sz w:val="22"/>
        </w:rPr>
      </w:pPr>
      <w:r>
        <w:rPr>
          <w:sz w:val="22"/>
        </w:rPr>
        <w:t xml:space="preserve">Мне не сложно. Вопрос не в том, что я подарила ей цветы, а в том, что я ее вижу. </w:t>
      </w:r>
    </w:p>
    <w:p>
      <w:pPr>
        <w:rPr>
          <w:sz w:val="22"/>
        </w:rPr>
      </w:pPr>
      <w:r>
        <w:rPr>
          <w:sz w:val="22"/>
        </w:rPr>
        <w:t>Она всегда помогает.</w:t>
      </w:r>
    </w:p>
    <w:p>
      <w:pPr>
        <w:rPr>
          <w:sz w:val="22"/>
        </w:rPr>
      </w:pPr>
      <w:r>
        <w:rPr>
          <w:sz w:val="22"/>
        </w:rPr>
        <w:t xml:space="preserve">А ты? Ты только тогда тут, когда тебе нужно. И я тебя поддерживаю морально. Это все, что я могу на расстоянии. </w:t>
      </w:r>
    </w:p>
    <w:p>
      <w:pPr>
        <w:rPr>
          <w:sz w:val="22"/>
        </w:rPr>
      </w:pPr>
      <w:r>
        <w:rPr>
          <w:sz w:val="22"/>
        </w:rPr>
        <w:t>И да, она ДЕВОЧКА!!!!! И она одна единственная близкая моя подруга</w:t>
      </w:r>
    </w:p>
    <w:p>
      <w:pPr>
        <w:rPr>
          <w:sz w:val="22"/>
        </w:rPr>
      </w:pPr>
      <w:r>
        <w:rPr>
          <w:sz w:val="22"/>
        </w:rPr>
        <w:t>[20.05, 17:08] Даша: Поэтому эти сутуации даже сравнивать нечего</w:t>
      </w:r>
    </w:p>
    <w:p>
      <w:pPr>
        <w:rPr>
          <w:sz w:val="22"/>
        </w:rPr>
      </w:pPr>
      <w:r>
        <w:rPr>
          <w:sz w:val="22"/>
        </w:rPr>
        <w:t>[20.05, 17:09] Даша: И я не считаю 23 февраля праздник. Особо и 8 марта не считаю. Просто этих праздников 3 раза в год, когда человека можно порадовать</w:t>
      </w:r>
    </w:p>
    <w:p>
      <w:pPr>
        <w:rPr>
          <w:sz w:val="22"/>
        </w:rPr>
      </w:pPr>
      <w:r>
        <w:rPr>
          <w:sz w:val="22"/>
        </w:rPr>
        <w:t>[20.05, 17:09] Даша: Я знаю только то, что это электролюкс от икеи</w:t>
      </w:r>
    </w:p>
    <w:p>
      <w:pPr>
        <w:rPr>
          <w:sz w:val="22"/>
        </w:rPr>
      </w:pPr>
      <w:r>
        <w:rPr>
          <w:sz w:val="22"/>
        </w:rPr>
        <w:t>[20.05, 17:12] Даша: И я тебе еще пару ситуаций напомню, но хочу отметить , что я ДЕЙСТВИТЕЛЬНО от тебя ничего не ждала. Но мне был важен сам факт утвердиться, что ты опять облажаешься</w:t>
      </w:r>
    </w:p>
    <w:p>
      <w:pPr>
        <w:rPr>
          <w:sz w:val="22"/>
        </w:rPr>
      </w:pPr>
      <w:r>
        <w:rPr>
          <w:sz w:val="22"/>
        </w:rPr>
        <w:t xml:space="preserve">[20.05, 17:12] Даша: Помнишь у меня у ребенка был др? Ты сказал…. Даш, не переживай, я помогу. </w:t>
      </w:r>
    </w:p>
    <w:p>
      <w:pPr>
        <w:rPr>
          <w:sz w:val="22"/>
        </w:rPr>
      </w:pPr>
      <w:r>
        <w:rPr>
          <w:sz w:val="22"/>
        </w:rPr>
        <w:t>Было?</w:t>
      </w:r>
    </w:p>
    <w:p>
      <w:pPr>
        <w:rPr>
          <w:sz w:val="22"/>
        </w:rPr>
      </w:pPr>
      <w:r>
        <w:rPr>
          <w:sz w:val="22"/>
        </w:rPr>
        <w:t>[20.05, 17:12] Руслан: В итоге мы с тобой переругались все</w:t>
      </w:r>
    </w:p>
    <w:p>
      <w:pPr>
        <w:rPr>
          <w:sz w:val="22"/>
        </w:rPr>
      </w:pPr>
      <w:r>
        <w:rPr>
          <w:sz w:val="22"/>
        </w:rPr>
        <w:t>[20.05, 17:13] Даша: Нет, у моего ребенка др 3 марта, а поругались мы 8 марта</w:t>
      </w:r>
    </w:p>
    <w:p>
      <w:pPr>
        <w:rPr>
          <w:sz w:val="22"/>
        </w:rPr>
      </w:pPr>
      <w:r>
        <w:rPr>
          <w:sz w:val="22"/>
        </w:rPr>
        <w:t xml:space="preserve">[20.05, 17:14] Даша: Так вот… я и не планировала от тебя что-то брать…. Одно-это помощь, внимание и подарок женщине, а другое-ребенку. Это тоже можно, но для мужчин это другой уровень ответственности. И я никогда его от тебя не ждала. </w:t>
      </w:r>
    </w:p>
    <w:p>
      <w:pPr>
        <w:rPr>
          <w:sz w:val="22"/>
        </w:rPr>
      </w:pPr>
      <w:r>
        <w:rPr>
          <w:sz w:val="22"/>
        </w:rPr>
        <w:t>Но САМ фак….. и следующим этапом шел мой праздник…</w:t>
      </w:r>
    </w:p>
    <w:p>
      <w:pPr>
        <w:rPr>
          <w:sz w:val="22"/>
        </w:rPr>
      </w:pPr>
      <w:r>
        <w:rPr>
          <w:sz w:val="22"/>
        </w:rPr>
        <w:t>[20.05, 17:15] Руслан: Даш, я тоже человек да я могу облажаться потому что у меня могут проблемы и т.д да я пониманию , как сейчас у меня проблемы с желудком</w:t>
      </w:r>
    </w:p>
    <w:p>
      <w:pPr>
        <w:rPr>
          <w:sz w:val="22"/>
        </w:rPr>
      </w:pPr>
      <w:r>
        <w:rPr>
          <w:sz w:val="22"/>
        </w:rPr>
        <w:t>[20.05, 17:15] Руслан: Есть проблемы о которых я не видел</w:t>
      </w:r>
    </w:p>
    <w:p>
      <w:pPr>
        <w:rPr>
          <w:sz w:val="22"/>
        </w:rPr>
      </w:pPr>
      <w:r>
        <w:rPr>
          <w:sz w:val="22"/>
        </w:rPr>
        <w:t>[20.05, 17:15] Даша: Далее…. Помнишь я говорила, что на юбилей хочу себе телефон. Попросила тебя помочь с подбором функций и тд…. И когда ты говорил… я помогу, он у тебя будет- я сказала- я САМА. Было?</w:t>
      </w:r>
    </w:p>
    <w:p>
      <w:pPr>
        <w:rPr>
          <w:sz w:val="22"/>
        </w:rPr>
      </w:pPr>
      <w:r>
        <w:rPr>
          <w:sz w:val="22"/>
        </w:rPr>
        <w:t>[20.05, 17:16] Руслан: Да помню ну тогда ты сказала что сама купишь я сказал ок</w:t>
      </w:r>
    </w:p>
    <w:p>
      <w:pPr>
        <w:rPr>
          <w:sz w:val="22"/>
        </w:rPr>
      </w:pPr>
      <w:r>
        <w:rPr>
          <w:sz w:val="22"/>
        </w:rPr>
        <w:t>[20.05, 17:17] Даша: Я не планировала тебя о чем-то просить. Я реально говорила, что сама. Я очень хочу себя порадовать</w:t>
      </w:r>
    </w:p>
    <w:p>
      <w:pPr>
        <w:rPr>
          <w:sz w:val="22"/>
        </w:rPr>
      </w:pPr>
      <w:r>
        <w:rPr>
          <w:sz w:val="22"/>
        </w:rPr>
        <w:t>[20.05, 17:17] Руслан: Потому что ты его не примешь</w:t>
      </w:r>
    </w:p>
    <w:p>
      <w:pPr>
        <w:rPr>
          <w:sz w:val="22"/>
        </w:rPr>
      </w:pPr>
      <w:r>
        <w:rPr>
          <w:sz w:val="22"/>
        </w:rPr>
        <w:t>[20.05, 17:17] Даша: Так я и не ожидала этого от тебя!!!</w:t>
      </w:r>
    </w:p>
    <w:p>
      <w:pPr>
        <w:rPr>
          <w:sz w:val="22"/>
        </w:rPr>
      </w:pPr>
      <w:r>
        <w:rPr>
          <w:sz w:val="22"/>
        </w:rPr>
        <w:t>Но коль ты говоришь , что ты хочешь помочь, что хочешь решить вопрос и выходит твои слова пустые</w:t>
      </w:r>
    </w:p>
    <w:p>
      <w:pPr>
        <w:rPr>
          <w:sz w:val="22"/>
        </w:rPr>
      </w:pPr>
      <w:r>
        <w:rPr>
          <w:sz w:val="22"/>
        </w:rPr>
        <w:t>[20.05, 17:18] Руслан: Ну почему пустые🤔</w:t>
      </w:r>
    </w:p>
    <w:p>
      <w:pPr>
        <w:rPr>
          <w:sz w:val="22"/>
        </w:rPr>
      </w:pPr>
      <w:r>
        <w:rPr>
          <w:sz w:val="22"/>
        </w:rPr>
        <w:t>[20.05, 17:18] Даша: Нет, телефон нет. Это очень дорогой подарок</w:t>
      </w:r>
    </w:p>
    <w:p>
      <w:pPr>
        <w:rPr>
          <w:sz w:val="22"/>
        </w:rPr>
      </w:pPr>
      <w:r>
        <w:rPr>
          <w:sz w:val="22"/>
        </w:rPr>
        <w:t>[20.05, 17:18] Руслан: Я работаю много все зависит от меня от моего здороаья от моих финансов</w:t>
      </w:r>
    </w:p>
    <w:p>
      <w:pPr>
        <w:rPr>
          <w:sz w:val="22"/>
        </w:rPr>
      </w:pPr>
      <w:r>
        <w:rPr>
          <w:sz w:val="22"/>
        </w:rPr>
        <w:t>[20.05, 17:19] Руслан: Если я заболею то за меня деньги никто не заработает</w:t>
      </w:r>
    </w:p>
    <w:p>
      <w:pPr>
        <w:rPr>
          <w:sz w:val="22"/>
        </w:rPr>
      </w:pPr>
      <w:r>
        <w:rPr>
          <w:sz w:val="22"/>
        </w:rPr>
        <w:t>[20.05, 17:19] Даша: Я и не просила!!!!! Ты сам вызвался</w:t>
      </w:r>
    </w:p>
    <w:p>
      <w:pPr>
        <w:rPr>
          <w:sz w:val="22"/>
        </w:rPr>
      </w:pPr>
      <w:r>
        <w:rPr>
          <w:sz w:val="22"/>
        </w:rPr>
        <w:t>[20.05, 17:20] Даша: То есть ты пустослов</w:t>
      </w:r>
    </w:p>
    <w:p>
      <w:pPr>
        <w:rPr>
          <w:sz w:val="22"/>
        </w:rPr>
      </w:pPr>
      <w:r>
        <w:rPr>
          <w:sz w:val="22"/>
        </w:rPr>
        <w:t>[20.05, 17:20] Руслан: Конечно у меня есть желания тебя порадовать</w:t>
      </w:r>
    </w:p>
    <w:p>
      <w:pPr>
        <w:rPr>
          <w:sz w:val="22"/>
        </w:rPr>
      </w:pPr>
      <w:r>
        <w:rPr>
          <w:sz w:val="22"/>
        </w:rPr>
        <w:t>[20.05, 17:20] Руслан: Я тогда сказал посмотрим по финансам</w:t>
      </w:r>
    </w:p>
    <w:p>
      <w:pPr>
        <w:rPr>
          <w:sz w:val="22"/>
        </w:rPr>
      </w:pPr>
      <w:r>
        <w:rPr>
          <w:sz w:val="22"/>
        </w:rPr>
        <w:t>[20.05, 17:20] Руслан: Если тебе не хватало я мог тебе докинуть</w:t>
      </w:r>
    </w:p>
    <w:p>
      <w:pPr>
        <w:rPr>
          <w:sz w:val="22"/>
        </w:rPr>
      </w:pPr>
      <w:r>
        <w:rPr>
          <w:sz w:val="22"/>
        </w:rPr>
        <w:t xml:space="preserve">[20.05, 17:21] Даша: Я и сейчас ничего не требую и не прошу. Упаси господи. </w:t>
      </w:r>
    </w:p>
    <w:p>
      <w:pPr>
        <w:rPr>
          <w:sz w:val="22"/>
        </w:rPr>
      </w:pPr>
      <w:r>
        <w:rPr>
          <w:sz w:val="22"/>
        </w:rPr>
        <w:t>Просто у меня есть принципы и убеждения. Что мужчины не должны так поступать и все</w:t>
      </w:r>
    </w:p>
    <w:p>
      <w:pPr>
        <w:rPr>
          <w:sz w:val="22"/>
        </w:rPr>
      </w:pPr>
      <w:r>
        <w:rPr>
          <w:sz w:val="22"/>
        </w:rPr>
        <w:t>[20.05, 17:22] Даша: Про телефон-да. Так и было. Но не про остальное.</w:t>
      </w:r>
    </w:p>
    <w:p>
      <w:pPr>
        <w:rPr>
          <w:sz w:val="22"/>
        </w:rPr>
      </w:pPr>
      <w:r>
        <w:rPr>
          <w:sz w:val="22"/>
        </w:rPr>
        <w:t>Это уже не важно</w:t>
      </w:r>
    </w:p>
    <w:p>
      <w:pPr>
        <w:rPr>
          <w:sz w:val="22"/>
        </w:rPr>
      </w:pPr>
      <w:r>
        <w:rPr>
          <w:sz w:val="22"/>
        </w:rPr>
        <w:t>[20.05, 17:24] Даша: У меня претензий нет. Я всегда говорила и говорю. Мужчина-это гора. Если мужчина не может держать свое слова-то мне такие мужчины в моем окружении не нужны</w:t>
      </w:r>
    </w:p>
    <w:p>
      <w:pPr>
        <w:rPr>
          <w:sz w:val="22"/>
        </w:rPr>
      </w:pPr>
      <w:r>
        <w:rPr>
          <w:sz w:val="22"/>
        </w:rPr>
        <w:t>[20.05, 17:24] Даша: Это у тебя оказывается претензии ко мне, о которых я знать не могу</w:t>
      </w:r>
    </w:p>
    <w:p>
      <w:pPr>
        <w:rPr>
          <w:sz w:val="22"/>
        </w:rPr>
      </w:pPr>
      <w:r>
        <w:rPr>
          <w:sz w:val="22"/>
        </w:rPr>
        <w:t xml:space="preserve">[20.05, 17:26] Даша: А я к сожалению, понимаю, что с мужчинами сейчас печальная ситуация. </w:t>
      </w:r>
    </w:p>
    <w:p>
      <w:pPr>
        <w:rPr>
          <w:sz w:val="22"/>
        </w:rPr>
      </w:pPr>
      <w:r>
        <w:rPr>
          <w:sz w:val="22"/>
        </w:rPr>
        <w:t xml:space="preserve">Всем все объясняй, разжевывай, подсказывай. </w:t>
      </w:r>
    </w:p>
    <w:p>
      <w:pPr>
        <w:rPr>
          <w:sz w:val="22"/>
        </w:rPr>
      </w:pPr>
      <w:r>
        <w:rPr>
          <w:sz w:val="22"/>
        </w:rPr>
        <w:t xml:space="preserve">Никто не хочет быть в роли мамки. Дети у меня уже есть. </w:t>
      </w:r>
    </w:p>
    <w:p>
      <w:pPr>
        <w:rPr>
          <w:sz w:val="22"/>
        </w:rPr>
      </w:pPr>
      <w:r>
        <w:rPr>
          <w:sz w:val="22"/>
        </w:rPr>
        <w:t>А мужчинам нужно учиться не быть инфантильными</w:t>
      </w:r>
    </w:p>
    <w:p>
      <w:pPr>
        <w:rPr>
          <w:sz w:val="22"/>
        </w:rPr>
      </w:pPr>
      <w:r>
        <w:rPr>
          <w:sz w:val="22"/>
        </w:rPr>
        <w:t xml:space="preserve">[20.05, 17:27] Даша: Так ты учись им быть. Просто, а не для меня. </w:t>
      </w:r>
    </w:p>
    <w:p>
      <w:pPr>
        <w:rPr>
          <w:sz w:val="22"/>
        </w:rPr>
      </w:pPr>
      <w:r>
        <w:rPr>
          <w:sz w:val="22"/>
        </w:rPr>
        <w:t>Вообще ради кого-то ничего делать не надо. Надо делать для себя. Иметь мужской стержень</w:t>
      </w:r>
    </w:p>
    <w:p>
      <w:pPr>
        <w:rPr>
          <w:sz w:val="22"/>
        </w:rPr>
      </w:pPr>
      <w:r>
        <w:rPr>
          <w:sz w:val="22"/>
        </w:rPr>
        <w:t>[20.05, 17:28] Даша: Сейчас все женщины в душе мужики, больше, чем сами мужики</w:t>
      </w:r>
    </w:p>
    <w:p>
      <w:pPr>
        <w:rPr>
          <w:sz w:val="22"/>
        </w:rPr>
      </w:pPr>
      <w:r>
        <w:rPr>
          <w:sz w:val="22"/>
        </w:rPr>
        <w:t>[20.05, 17:35] Даша: Руслан, это твой выбор, как поступить правильно. Совесть тебе все подскажет.</w:t>
      </w:r>
    </w:p>
    <w:p>
      <w:pPr>
        <w:rPr>
          <w:sz w:val="22"/>
        </w:rPr>
      </w:pPr>
      <w:r>
        <w:rPr>
          <w:sz w:val="22"/>
        </w:rPr>
        <w:t>В любом случае я ничего не жду и ни к чему не принуждаю.</w:t>
      </w:r>
    </w:p>
    <w:p>
      <w:pPr>
        <w:rPr>
          <w:sz w:val="22"/>
        </w:rPr>
      </w:pPr>
      <w:r>
        <w:rPr>
          <w:sz w:val="22"/>
        </w:rPr>
        <w:t>Каждый сам в праве решать с какими людьми общаться, с кем дружить, жить, работать и тд и тп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Бля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Это пздц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Слишком много девушек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Это пздц😂😂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 теннис записалось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Шрамируйся поскорее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Вплане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Чтобы стать привлекательнее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Хуйню несешь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Что сам не шрамируешься?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Так это ты высрал, что хочешь тату, но тату вредно, сделаю шрамирование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Но его не будет видно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Поэтому почему ты это высрал мне не понятно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Девочек же кадрить надо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Т.е религозные символы сделают привлекательные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 ты клоун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хочешь шрамировать себе крест?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Ты знаешь для чего делают шрамирование?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Нет, расскажи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Тогда прочитаф и поймешь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Если я не найду по первым 3 ссылкам в гугле ту хуйню, которую ты подразумеваешь, я тебя повышу с должности воздухана до должности клоуна-воздухана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Не нашел, поздравляю с повышением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Я не удивлесб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Ты и так для меня клоун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Понимаешь, твое мнение не учитывается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Нести хуйню не зная причин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Да и быть клоуном как я не зазорно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Ну так расскажи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ты книги читай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не бухай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Хоть что то знать будешь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И в какой книге про шрамирование написано?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Ты знаешь раз в 100 меньше меня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ты поищи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Я просто не кичусь какой-то хуйней, которую вычитал в рандомном месте и не строю вокруг этого свою жизнь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Тебе все расскажи и покажи?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Ок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У каждого жизнь своя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у тебя она не очень уникальная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И?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Понял, у тебя шрам на жопе после того, как ты на банку сел, ты его перекрыть хочешь</w:t>
      </w:r>
    </w:p>
    <w:p>
      <w:pPr>
        <w:rPr>
          <w:sz w:val="22"/>
        </w:rPr>
      </w:pPr>
      <w:r>
        <w:rPr>
          <w:sz w:val="22"/>
        </w:rPr>
        <w:t>Это я в гугле нашел</w:t>
      </w:r>
    </w:p>
    <w:p>
      <w:pPr>
        <w:rPr>
          <w:sz w:val="22"/>
        </w:rPr>
      </w:pPr>
      <w:r>
        <w:rPr>
          <w:sz w:val="22"/>
        </w:rPr>
        <w:t>Извини, что спросил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Не хотел обидеть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Мда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Противный ты человек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Если ты начинаешь быковать вместо того, чтобы нормально общаться</w:t>
      </w:r>
    </w:p>
    <w:p>
      <w:pPr>
        <w:rPr>
          <w:sz w:val="22"/>
        </w:rPr>
      </w:pPr>
      <w:r>
        <w:rPr>
          <w:sz w:val="22"/>
        </w:rPr>
        <w:t>Будь готов, что ответят тем же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Так ты первый начал свое шоу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Не, шоу началось с этого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Бля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Это пздц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Слишком много девушек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Это пздц😂😂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 теннис записалось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Я просто тебе написал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 все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А, ну ладно, тогда извини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ты хуйню начал нести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еще ты хуй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Ежика не лайкнул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кстати по своей же логике хуй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Ежика не лайкнул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Лайкнул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Я отправил его 10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Ладно Димас тоже не лайкнул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Не хочешь такое?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Adidas выпустят ботинко-кроссовки, в которых можно пойти хоть на свадьбу, хоть в «падик» — adidas Handball Spezial Loafer.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 месте фирменная gum-подошва, силуэт и три полоски adidas. Только теперь всё это выглядит так, будто батя попросил «что-нибудь спортивное, но приличное».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Будут чёрная и кремовая расцветки. Продажи стартуют 29 мая в Японии примерно за $100.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Свидетель из Фрязино оформляет предзаказ.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@exploitex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Жду предзаказ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Реально?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Самые ходовые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уже знаешь, где будут продаваться?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Без понтов и т.д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 сайте)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Где еще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Блять, на каком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Понятно, что на сайте нахуй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Аддидас .ком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Только локацию надо будет менять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Если не будет в сша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Так там русским написано, что в японии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Тогда без б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Ебать 7200 стоят)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Я нашел их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 4 утра выйдут(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Бл либо норм ботинки для тенниса купить или их😅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🏖 Алиреза Фирузджа – единственный участник Norway Chess, выигравший две партии в классику на старте турнира 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Фирузджа 3–0 Праггнанандха </w:t>
      </w:r>
    </w:p>
    <w:p>
      <w:pPr>
        <w:rPr>
          <w:sz w:val="22"/>
        </w:rPr>
      </w:pPr>
      <w:r>
        <w:rPr>
          <w:sz w:val="22"/>
        </w:rPr>
        <w:t xml:space="preserve">Карлсен 1.5–1 Кеймер </w:t>
      </w:r>
    </w:p>
    <w:p>
      <w:pPr>
        <w:rPr>
          <w:sz w:val="22"/>
        </w:rPr>
      </w:pPr>
      <w:r>
        <w:rPr>
          <w:sz w:val="22"/>
        </w:rPr>
        <w:t>Со 1.5–1 Гукеш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Вы куда Димаса делали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Он не чего не говорил?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Пизда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Впн сша не будет🥲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Его уже нет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Вообще влад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Стоит тратить 8к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 эти ботиночки твое мнение?</w:t>
      </w: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такой эксперт по теннису, что даже не знаешь, что таких струн нет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Это размеры струн для гитары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Я эксперт раньше был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Такое не теряется с возрастом, если только у тебя нет альцгеймера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Когда блять ракетку покупал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Если это пизда буду изучать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в 14 лет был умнее чем сейчас?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Дневник целей кста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С возрастом оттупел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не надо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 14 лет ты не получил военное образование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Специальность*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Тяжело сказать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Когда я был любимчиком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 был тяжелый выбор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Идти в финансы или в юридическое либо в тезническое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За тебя мама решила7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Нас потом с мамой в школу директора вызывали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Потому что тяжело было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Что тяжело было? Решить?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 потому что я огэ и там и там высоко сдал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И тебя в школу вызвали?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Ты огэ по обществознанию сдавал?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 макс сдал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Его же сдают дауны которые ничего не знают, потому что это самый простой предмет наряду с информатикой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Ага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Только макс бпл я набрал)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Молодец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 тебя в школу вызвали?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 мамаой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Потому что в физике я проебал 4 бала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До максииумв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Но тоже был хороший резулттаи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ты Егэ по физике на сколько сдал?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На 82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математику?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80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Русский 74)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И пошёл в МИРЭА по целевому?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Странный выбор конечно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чтобы мозги не ебать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Сидеть и чекать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Да в принципе чтобы мозги не ебать можно всю жизнь на заводе проработать и кайфовать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Тут уже под другому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куда думаешь уйти?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Пока не знаю судьба штука интересная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Сначала в столовку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Да, ученые оказываются на помойке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ты даже если окажешься, из-за гилауронки будешь выглядеть молодым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Почему?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Откуда такие выводы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Если ты смотришь сейчас то мы все на помойке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Почему?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кто жирует?)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Из нас на заводе?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Нет в общем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Да много кто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Смотря что такое жировать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В осноаном люди которые изначально с 90 накопили капитал и купили квартиры и сдают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для тебя наверное быть альфонсом и на шее у милфы сидеть это жировать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И во время ковида под 6.5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План хороший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да, мы в худшем времени на данный момент живем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Только он сработает в 1 процент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то есть ты согласен и дальше ничего из себя не представлять, только халява нужна?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Только благодаря родителям и все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Ахаа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родителей в чем-то винишь?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Наоборот все я добываю своей живучестью и т.д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Или наоборот, типа все что имеешь из-за них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Мне с халявой не везет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Тогда че тв добываешь своей живучестью и т.д.?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Я,невузучий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где тебе не повезло?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То чего мне нужно будет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кроме проблем с желудком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🤔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Не повезло с тем то что к 25 у меня  мнение на людей стало *отвратительным*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Рыба гниет с головы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Красота в глазах смотрящего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Очень рано стал относиться к людям с отвращением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что если дело не в мире, а в тебе?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Значит я не в том обществе нахожусь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тут скорее с эмоциональным развитием не повезло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Я этот этап который ты проходишь, лет в 15 прошел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что с ним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Вот ответ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Ты в школе был молчаливый?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 особо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Я был очень активным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Я в 8 классе стал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Стал молчаливым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как в 3 годика примерно?</w:t>
      </w: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как в 3 годика примерно?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Тогда все сходится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До 8 класса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Потом меня бабушка стругала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Тут не в эмоциональном состояние дело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в ахуевание и избалованости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был охуевшим?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в чем твоя активность проявлялась?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В спорте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Да я дрался в школе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Потом в 8 классе я очень сильно изменился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Навернрп всеже след бабушки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А, тебя пиздили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И вот какой я сейчас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За что?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ты же дрался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Значит, тебя били, ты бил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Ну синяки были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Нет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Там за многое было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Из за завести и т.д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Меня посадили с красивой девочкоф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 тип из за этого бвло завесть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девочки ее загнобили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То есть ты не ебался</w:t>
      </w:r>
    </w:p>
    <w:p>
      <w:pPr>
        <w:rPr>
          <w:sz w:val="22"/>
        </w:rPr>
      </w:pPr>
      <w:r>
        <w:rPr>
          <w:sz w:val="22"/>
        </w:rPr>
        <w:t>А пизды за девок получал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И она ушла из школы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взял лучшее из мира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Из-за того, что она с тобой сидела?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Нет просто она парням нравилась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 видимо крого это задело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Тип раньше я сидел на 3 на 2 парте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потом с 8 класса сидел на последней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И норм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на последней парте же хулиганы сидят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Ахаа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Получается, ты как Иван Золо был оффником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 только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Почему офником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Ну пиздился же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Когба есть жа что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Иван золо пиздился в 13 лет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А не просто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пиздился до 15 лет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Нет до 12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в 8 классе был в 12 лет?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Нет я пиздился до 12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Потом просто решал вопросы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Дипломатии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🙂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Ты Доширак в лапшу добавляешь чтобы он не был такой вредный?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до 12 дипломатию не прокачал еще?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sz w:val="22"/>
        </w:rPr>
      </w:pPr>
      <w:r>
        <w:rPr>
          <w:sz w:val="22"/>
        </w:rPr>
        <w:t>Да я был сильный ходил на карате и т.д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Плюс плавание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Влад:</w:t>
      </w:r>
    </w:p>
    <w:p>
      <w:pPr>
        <w:rPr>
          <w:sz w:val="22"/>
        </w:rPr>
      </w:pPr>
      <w:r>
        <w:rPr>
          <w:sz w:val="22"/>
        </w:rPr>
        <w:t>А , то есть ты пиздил слабых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А потом бросил и пиздить начали тебя, поэтому перешел на дипломатию?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Руслан:</w:t>
      </w:r>
    </w:p>
    <w:p>
      <w:pPr>
        <w:rPr>
          <w:rFonts w:hint="eastAsia"/>
          <w:sz w:val="22"/>
        </w:rPr>
      </w:pPr>
      <w:r>
        <w:rPr>
          <w:sz w:val="22"/>
        </w:rPr>
        <w:t>Ладно я тебя понял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19</Pages>
  <Words>2858</Words>
  <Characters>13340</Characters>
  <Lines>835</Lines>
  <Paragraphs>506</Paragraphs>
  <CharactersWithSpaces>15687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2026-05-27T07:01:20Z</dcterms:modified>
</cp:coreProperties>
</file>